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A3516" w:rsidR="003A7C40" w:rsidP="005F60DF" w:rsidRDefault="00431E6C" w14:paraId="6497AE63" w14:textId="7AF26E76">
      <w:pPr>
        <w:pStyle w:val="Title"/>
        <w:jc w:val="center"/>
        <w:rPr>
          <w:color w:val="000000" w:themeColor="text1"/>
        </w:rPr>
      </w:pPr>
      <w:r w:rsidRPr="00EA3516">
        <w:rPr>
          <w:color w:val="000000" w:themeColor="text1"/>
        </w:rPr>
        <w:t>Maisha farzana</w:t>
      </w:r>
    </w:p>
    <w:p w:rsidRPr="004C1EF2" w:rsidR="003A7C40" w:rsidP="003A7C40" w:rsidRDefault="00431E6C" w14:paraId="2A0A002E" w14:textId="06439DA0">
      <w:pPr>
        <w:pStyle w:val="Contact"/>
        <w:rPr>
          <w:rFonts w:cs="Calibri (Body)"/>
          <w:sz w:val="24"/>
          <w:szCs w:val="24"/>
        </w:rPr>
      </w:pPr>
      <w:r w:rsidRPr="4932E71B" w:rsidR="216C766F">
        <w:rPr>
          <w:sz w:val="24"/>
          <w:szCs w:val="24"/>
        </w:rPr>
        <w:t>+44 7432 276050</w:t>
      </w:r>
      <w:r w:rsidRPr="4932E71B" w:rsidR="6515E7B3">
        <w:rPr>
          <w:sz w:val="24"/>
          <w:szCs w:val="24"/>
        </w:rPr>
        <w:t xml:space="preserve"> | </w:t>
      </w:r>
      <w:r w:rsidRPr="4932E71B" w:rsidR="26570DF6">
        <w:rPr>
          <w:sz w:val="24"/>
          <w:szCs w:val="24"/>
        </w:rPr>
        <w:t>maishafarzana7430@gmail.com</w:t>
      </w:r>
      <w:r w:rsidRPr="4932E71B" w:rsidR="6515E7B3">
        <w:rPr>
          <w:sz w:val="24"/>
          <w:szCs w:val="24"/>
        </w:rPr>
        <w:t xml:space="preserve"> </w:t>
      </w:r>
      <w:r w:rsidRPr="4932E71B" w:rsidR="4FF23550">
        <w:rPr>
          <w:sz w:val="24"/>
          <w:szCs w:val="24"/>
        </w:rPr>
        <w:t xml:space="preserve">| </w:t>
      </w:r>
      <w:hyperlink r:id="Rdbbc84148833494b">
        <w:r w:rsidRPr="4932E71B" w:rsidR="4FF23550">
          <w:rPr>
            <w:rStyle w:val="Hyperlink"/>
            <w:rFonts w:cs="Calibri (Body)"/>
            <w:sz w:val="24"/>
            <w:szCs w:val="24"/>
          </w:rPr>
          <w:t>LinkedIn: Maisha Farzana</w:t>
        </w:r>
      </w:hyperlink>
    </w:p>
    <w:p w:rsidR="4FF23550" w:rsidP="4932E71B" w:rsidRDefault="4FF23550" w14:paraId="76C5E125" w14:textId="3B62D408">
      <w:pPr>
        <w:pStyle w:val="Heading1"/>
        <w:rPr>
          <w:sz w:val="28"/>
          <w:szCs w:val="28"/>
        </w:rPr>
      </w:pPr>
      <w:r w:rsidRPr="4932E71B" w:rsidR="4FF23550">
        <w:rPr>
          <w:sz w:val="28"/>
          <w:szCs w:val="28"/>
        </w:rPr>
        <w:t>ABOUT me</w:t>
      </w:r>
    </w:p>
    <w:p w:rsidR="4FF23550" w:rsidP="4932E71B" w:rsidRDefault="4FF23550" w14:paraId="71575C51" w14:textId="67E1036C">
      <w:pPr>
        <w:spacing w:before="240" w:beforeAutospacing="off" w:after="240" w:afterAutospacing="off" w:line="276" w:lineRule="auto"/>
        <w:ind w:right="0"/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</w:pPr>
      <w:r w:rsidRPr="4932E71B" w:rsidR="4FF23550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I am a third-year Electrical and Electronic Engineering student at </w:t>
      </w:r>
      <w:r w:rsidRPr="4932E71B" w:rsidR="4FF23550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Manchester Metropolitan University with practical experience in automation </w:t>
      </w:r>
      <w:r w:rsidRPr="4932E71B" w:rsidR="4FF23550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and control systems through my internship at BYK Additives. I have a solid</w:t>
      </w:r>
      <w:r w:rsidRPr="4932E71B" w:rsidR="2B47CC83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932E71B" w:rsidR="4FF23550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foundation in power, embedded, and control engineering, and strong</w:t>
      </w:r>
      <w:r w:rsidRPr="4932E71B" w:rsidR="6BD79BA5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932E71B" w:rsidR="4FF23550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technical skills in PLC programming, SCADA, and MATLAB. My leadership</w:t>
      </w:r>
      <w:r w:rsidRPr="4932E71B" w:rsidR="200A75FF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932E71B" w:rsidR="4FF23550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and teamwork experience from supervisory roles </w:t>
      </w:r>
      <w:r w:rsidRPr="4932E71B" w:rsidR="35E109B2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allow</w:t>
      </w:r>
      <w:r w:rsidRPr="4932E71B" w:rsidR="4FF23550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 me to contribute</w:t>
      </w:r>
      <w:r w:rsidRPr="4932E71B" w:rsidR="52700EC8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932E71B" w:rsidR="4FF23550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effectively to diverse engineering projects.</w:t>
      </w:r>
    </w:p>
    <w:p w:rsidRPr="004C1EF2" w:rsidR="003A7C40" w:rsidP="005F60DF" w:rsidRDefault="00431E6C" w14:paraId="7D9FEFFE" w14:textId="61BC527C">
      <w:pPr>
        <w:pStyle w:val="Heading1"/>
        <w:rPr>
          <w:sz w:val="28"/>
          <w:szCs w:val="28"/>
        </w:rPr>
      </w:pPr>
      <w:r w:rsidRPr="004C1EF2">
        <w:rPr>
          <w:sz w:val="28"/>
          <w:szCs w:val="28"/>
        </w:rPr>
        <w:t>Education</w:t>
      </w:r>
      <w:r w:rsidRPr="004C1EF2" w:rsidR="003A7C40">
        <w:rPr>
          <w:sz w:val="28"/>
          <w:szCs w:val="28"/>
        </w:rPr>
        <w:t xml:space="preserve"> </w:t>
      </w:r>
    </w:p>
    <w:p w:rsidRPr="004C1EF2" w:rsidR="003A7C40" w:rsidP="00103499" w:rsidRDefault="00431E6C" w14:paraId="7BC6EFC3" w14:textId="706F4963">
      <w:pPr>
        <w:pStyle w:val="Heading2"/>
        <w:rPr>
          <w:sz w:val="24"/>
          <w:szCs w:val="32"/>
        </w:rPr>
      </w:pPr>
      <w:r w:rsidRPr="004C1EF2">
        <w:rPr>
          <w:sz w:val="24"/>
          <w:szCs w:val="32"/>
        </w:rPr>
        <w:t>BEng in Electrical and Electronic Engineering</w:t>
      </w:r>
    </w:p>
    <w:p w:rsidR="00277D93" w:rsidP="4932E71B" w:rsidRDefault="00431E6C" w14:paraId="0EE30816" w14:textId="0CF18C74">
      <w:pPr>
        <w:pStyle w:val="Heading3"/>
        <w:tabs>
          <w:tab w:val="left" w:leader="none" w:pos="6660"/>
          <w:tab w:val="right" w:leader="none" w:pos="7185"/>
          <w:tab w:val="right" w:leader="none" w:pos="8400"/>
        </w:tabs>
        <w:ind w:right="0"/>
        <w:rPr>
          <w:sz w:val="24"/>
          <w:szCs w:val="24"/>
        </w:rPr>
      </w:pPr>
      <w:r w:rsidRPr="4932E71B" w:rsidR="216C766F">
        <w:rPr>
          <w:sz w:val="24"/>
          <w:szCs w:val="24"/>
        </w:rPr>
        <w:t xml:space="preserve">Manchester Metropolitan </w:t>
      </w:r>
      <w:r w:rsidRPr="4932E71B" w:rsidR="216C766F">
        <w:rPr>
          <w:sz w:val="24"/>
          <w:szCs w:val="24"/>
        </w:rPr>
        <w:t>Universit</w:t>
      </w:r>
      <w:r w:rsidRPr="4932E71B" w:rsidR="66F152E3">
        <w:rPr>
          <w:sz w:val="24"/>
          <w:szCs w:val="24"/>
        </w:rPr>
        <w:t>y</w:t>
      </w:r>
      <w:r>
        <w:tab/>
      </w:r>
      <w:r w:rsidRPr="4932E71B" w:rsidR="7B390439">
        <w:rPr>
          <w:sz w:val="24"/>
          <w:szCs w:val="24"/>
        </w:rPr>
        <w:t>October 2023 – May 2026</w:t>
      </w:r>
      <w:r w:rsidRPr="4932E71B" w:rsidR="715307E2">
        <w:rPr>
          <w:sz w:val="24"/>
          <w:szCs w:val="24"/>
        </w:rPr>
        <w:t xml:space="preserve"> </w:t>
      </w:r>
    </w:p>
    <w:p w:rsidR="6BC3FAA5" w:rsidP="4932E71B" w:rsidRDefault="6BC3FAA5" w14:paraId="7FD50301" w14:textId="7F5C772F">
      <w:pPr>
        <w:pStyle w:val="Heading3"/>
        <w:rPr>
          <w:sz w:val="24"/>
          <w:szCs w:val="24"/>
        </w:rPr>
      </w:pPr>
      <w:r w:rsidRPr="4932E71B" w:rsidR="6BC3FAA5">
        <w:rPr>
          <w:sz w:val="24"/>
          <w:szCs w:val="24"/>
        </w:rPr>
        <w:t>Modules taken include</w:t>
      </w:r>
      <w:r w:rsidRPr="4932E71B" w:rsidR="6E888FA6">
        <w:rPr>
          <w:sz w:val="24"/>
          <w:szCs w:val="24"/>
        </w:rPr>
        <w:t xml:space="preserve"> e</w:t>
      </w:r>
      <w:r w:rsidRPr="4932E71B" w:rsidR="1F92ECC8">
        <w:rPr>
          <w:sz w:val="24"/>
          <w:szCs w:val="24"/>
        </w:rPr>
        <w:t xml:space="preserve">lectrical and electronic engineering, </w:t>
      </w:r>
      <w:r w:rsidRPr="4932E71B" w:rsidR="26570DF6">
        <w:rPr>
          <w:sz w:val="24"/>
          <w:szCs w:val="24"/>
        </w:rPr>
        <w:t>mechanical engineering</w:t>
      </w:r>
      <w:r w:rsidRPr="4932E71B" w:rsidR="26570DF6">
        <w:rPr>
          <w:sz w:val="24"/>
          <w:szCs w:val="24"/>
        </w:rPr>
        <w:t>, engineering mathematics</w:t>
      </w:r>
      <w:r w:rsidRPr="4932E71B" w:rsidR="4E103C7E">
        <w:rPr>
          <w:sz w:val="24"/>
          <w:szCs w:val="24"/>
        </w:rPr>
        <w:t xml:space="preserve">, </w:t>
      </w:r>
      <w:r w:rsidRPr="4932E71B" w:rsidR="1F92ECC8">
        <w:rPr>
          <w:sz w:val="24"/>
          <w:szCs w:val="24"/>
        </w:rPr>
        <w:t>design project</w:t>
      </w:r>
      <w:r w:rsidRPr="4932E71B" w:rsidR="6E888FA6">
        <w:rPr>
          <w:sz w:val="24"/>
          <w:szCs w:val="24"/>
        </w:rPr>
        <w:t>, analogue electronics, digital electronics, power engineering, embedded systems</w:t>
      </w:r>
      <w:r w:rsidRPr="4932E71B" w:rsidR="4F0720EB">
        <w:rPr>
          <w:sz w:val="24"/>
          <w:szCs w:val="24"/>
        </w:rPr>
        <w:t>, and control</w:t>
      </w:r>
      <w:r w:rsidRPr="4932E71B" w:rsidR="5DBD2FDB">
        <w:rPr>
          <w:sz w:val="24"/>
          <w:szCs w:val="24"/>
        </w:rPr>
        <w:t xml:space="preserve"> engineerin</w:t>
      </w:r>
      <w:r w:rsidRPr="4932E71B" w:rsidR="05746AD9">
        <w:rPr>
          <w:sz w:val="24"/>
          <w:szCs w:val="24"/>
        </w:rPr>
        <w:t>g</w:t>
      </w:r>
      <w:r w:rsidRPr="4932E71B" w:rsidR="67BE52E7">
        <w:rPr>
          <w:sz w:val="24"/>
          <w:szCs w:val="24"/>
        </w:rPr>
        <w:t>.</w:t>
      </w:r>
    </w:p>
    <w:p w:rsidR="05746AD9" w:rsidP="4932E71B" w:rsidRDefault="05746AD9" w14:paraId="55B0855C" w14:textId="3C71D00F">
      <w:pPr>
        <w:pStyle w:val="Normal"/>
        <w:rPr>
          <w:sz w:val="24"/>
          <w:szCs w:val="24"/>
        </w:rPr>
      </w:pPr>
      <w:r w:rsidRPr="4932E71B" w:rsidR="05746AD9">
        <w:rPr>
          <w:sz w:val="24"/>
          <w:szCs w:val="24"/>
        </w:rPr>
        <w:t>Current grade: First class (Predicted)</w:t>
      </w:r>
    </w:p>
    <w:p w:rsidR="05746AD9" w:rsidP="4932E71B" w:rsidRDefault="05746AD9" w14:paraId="62C5EF1C" w14:textId="22CFEDD1">
      <w:pPr>
        <w:pStyle w:val="Heading1"/>
        <w:rPr>
          <w:sz w:val="28"/>
          <w:szCs w:val="28"/>
        </w:rPr>
      </w:pPr>
      <w:r w:rsidRPr="4932E71B" w:rsidR="05746AD9">
        <w:rPr>
          <w:sz w:val="28"/>
          <w:szCs w:val="28"/>
        </w:rPr>
        <w:t>Experience</w:t>
      </w:r>
    </w:p>
    <w:p w:rsidR="05746AD9" w:rsidP="4932E71B" w:rsidRDefault="05746AD9" w14:paraId="447FD150" w14:textId="0202A78A">
      <w:pPr>
        <w:pStyle w:val="Heading2"/>
        <w:suppressLineNumbers w:val="0"/>
        <w:bidi w:val="0"/>
        <w:spacing w:before="40" w:beforeAutospacing="off" w:after="0" w:afterAutospacing="off" w:line="288" w:lineRule="auto"/>
        <w:ind w:left="0" w:right="2160"/>
        <w:jc w:val="left"/>
      </w:pPr>
      <w:r w:rsidRPr="4932E71B" w:rsidR="05746AD9">
        <w:rPr>
          <w:sz w:val="24"/>
          <w:szCs w:val="24"/>
        </w:rPr>
        <w:t>BYK Additives</w:t>
      </w:r>
    </w:p>
    <w:p w:rsidR="05746AD9" w:rsidP="4932E71B" w:rsidRDefault="05746AD9" w14:paraId="58A143DD" w14:textId="0D604841">
      <w:pPr>
        <w:pStyle w:val="Heading3"/>
        <w:suppressLineNumbers w:val="0"/>
        <w:tabs>
          <w:tab w:val="left" w:leader="none" w:pos="6660"/>
          <w:tab w:val="right" w:leader="none" w:pos="7185"/>
          <w:tab w:val="right" w:leader="none" w:pos="8400"/>
        </w:tabs>
        <w:bidi w:val="0"/>
        <w:spacing w:before="0" w:beforeAutospacing="off" w:after="80" w:afterAutospacing="off" w:line="288" w:lineRule="auto"/>
        <w:ind w:left="0" w:right="0"/>
        <w:jc w:val="left"/>
      </w:pPr>
      <w:r w:rsidRPr="4932E71B" w:rsidR="05746AD9">
        <w:rPr>
          <w:sz w:val="24"/>
          <w:szCs w:val="24"/>
        </w:rPr>
        <w:t>Electrical &amp; Automation Engineering Intern</w:t>
      </w:r>
      <w:r>
        <w:tab/>
      </w:r>
      <w:r w:rsidRPr="4932E71B" w:rsidR="05746AD9">
        <w:rPr>
          <w:sz w:val="24"/>
          <w:szCs w:val="24"/>
        </w:rPr>
        <w:t>May 2025 – July 2025</w:t>
      </w:r>
    </w:p>
    <w:p w:rsidR="41AAA71B" w:rsidP="4932E71B" w:rsidRDefault="41AAA71B" w14:paraId="212595CB" w14:textId="6E234938">
      <w:pPr>
        <w:pStyle w:val="Heading3"/>
        <w:suppressLineNumbers w:val="0"/>
        <w:tabs>
          <w:tab w:val="left" w:leader="none" w:pos="6660"/>
          <w:tab w:val="right" w:leader="none" w:pos="7185"/>
          <w:tab w:val="right" w:leader="none" w:pos="8400"/>
        </w:tabs>
        <w:bidi w:val="0"/>
        <w:spacing w:before="0" w:beforeAutospacing="off" w:after="80" w:afterAutospacing="off" w:line="288" w:lineRule="auto"/>
        <w:ind w:left="0" w:right="0"/>
        <w:jc w:val="left"/>
      </w:pPr>
      <w:r w:rsidRPr="4932E71B" w:rsidR="41AAA71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Combined Heat and Power (CHP) project</w:t>
      </w:r>
      <w:r w:rsidRPr="4932E71B" w:rsidR="676D7E4C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 w:rsidRPr="4932E71B" w:rsidR="41AAA71B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Enhanced plant-wide energy efficiency and sustainability.</w:t>
      </w:r>
      <w:r>
        <w:br/>
      </w:r>
      <w:r w:rsidRPr="4932E71B" w:rsidR="41AAA71B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Gained practical, hands-on experience with Programmable Logic Controllers (PLC)</w:t>
      </w:r>
      <w:r w:rsidRPr="4932E71B" w:rsidR="3D635647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Pr="4932E71B" w:rsidR="41AAA71B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Utilised</w:t>
      </w:r>
      <w:r w:rsidRPr="4932E71B" w:rsidR="41AAA71B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 Supervisory Control and Data Acquisition (SCADA) systems.</w:t>
      </w:r>
    </w:p>
    <w:p w:rsidR="57B87369" w:rsidP="4932E71B" w:rsidRDefault="57B87369" w14:paraId="6E803DB8" w14:textId="3098B06E">
      <w:pPr>
        <w:pStyle w:val="Heading2"/>
        <w:suppressLineNumbers w:val="0"/>
        <w:bidi w:val="0"/>
        <w:spacing w:before="40" w:beforeAutospacing="off" w:after="0" w:afterAutospacing="off" w:line="288" w:lineRule="auto"/>
        <w:ind w:left="0" w:right="2160"/>
        <w:jc w:val="left"/>
      </w:pPr>
      <w:r w:rsidRPr="4932E71B" w:rsidR="57B87369">
        <w:rPr>
          <w:sz w:val="24"/>
          <w:szCs w:val="24"/>
        </w:rPr>
        <w:t>Starbucks</w:t>
      </w:r>
    </w:p>
    <w:p w:rsidR="57B87369" w:rsidP="4932E71B" w:rsidRDefault="57B87369" w14:paraId="1475D9D6" w14:textId="7E7D6E4A">
      <w:pPr>
        <w:pStyle w:val="Heading3"/>
        <w:suppressLineNumbers w:val="0"/>
        <w:tabs>
          <w:tab w:val="left" w:leader="none" w:pos="6660"/>
          <w:tab w:val="right" w:leader="none" w:pos="7185"/>
          <w:tab w:val="right" w:leader="none" w:pos="8400"/>
        </w:tabs>
        <w:bidi w:val="0"/>
        <w:spacing w:before="0" w:beforeAutospacing="off" w:after="80" w:afterAutospacing="off" w:line="288" w:lineRule="auto"/>
        <w:ind w:left="0" w:right="0"/>
        <w:jc w:val="left"/>
      </w:pPr>
      <w:r w:rsidRPr="4932E71B" w:rsidR="57B87369">
        <w:rPr>
          <w:sz w:val="24"/>
          <w:szCs w:val="24"/>
        </w:rPr>
        <w:t>Shift Supervisor</w:t>
      </w:r>
      <w:r>
        <w:tab/>
      </w:r>
      <w:r w:rsidRPr="4932E71B" w:rsidR="57B87369">
        <w:rPr>
          <w:sz w:val="24"/>
          <w:szCs w:val="24"/>
        </w:rPr>
        <w:t>September 2024 – Present</w:t>
      </w:r>
    </w:p>
    <w:p w:rsidR="321C3953" w:rsidP="4932E71B" w:rsidRDefault="321C3953" w14:paraId="0A18B5C1" w14:textId="11C8E2AE">
      <w:pPr>
        <w:pStyle w:val="Heading3"/>
        <w:suppressLineNumbers w:val="0"/>
        <w:tabs>
          <w:tab w:val="left" w:leader="none" w:pos="6660"/>
          <w:tab w:val="right" w:leader="none" w:pos="7185"/>
          <w:tab w:val="right" w:leader="none" w:pos="8400"/>
        </w:tabs>
        <w:bidi w:val="0"/>
        <w:spacing w:before="0" w:beforeAutospacing="off" w:after="80" w:afterAutospacing="off" w:line="288" w:lineRule="auto"/>
        <w:ind w:left="0" w:right="0"/>
        <w:jc w:val="left"/>
        <w:rPr>
          <w:noProof w:val="0"/>
          <w:sz w:val="24"/>
          <w:szCs w:val="24"/>
          <w:lang w:val="en-US"/>
        </w:rPr>
      </w:pPr>
      <w:r w:rsidRPr="4932E71B" w:rsidR="321C3953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Coordinated people, </w:t>
      </w:r>
      <w:r w:rsidRPr="4932E71B" w:rsidR="321C3953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processes</w:t>
      </w:r>
      <w:r w:rsidRPr="4932E71B" w:rsidR="321C3953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equipment to deliver reliable service</w:t>
      </w:r>
      <w:r w:rsidRPr="4932E71B" w:rsidR="1704E972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Pr="4932E71B" w:rsidR="321C3953">
        <w:rPr>
          <w:noProof w:val="0"/>
          <w:sz w:val="24"/>
          <w:szCs w:val="24"/>
          <w:lang w:val="en-US"/>
        </w:rPr>
        <w:t>Directly transferable to operations-focused engineering roles</w:t>
      </w:r>
      <w:r w:rsidRPr="4932E71B" w:rsidR="0309BBE5">
        <w:rPr>
          <w:noProof w:val="0"/>
          <w:sz w:val="24"/>
          <w:szCs w:val="24"/>
          <w:lang w:val="en-US"/>
        </w:rPr>
        <w:t>.</w:t>
      </w:r>
    </w:p>
    <w:p w:rsidR="065D8398" w:rsidP="4932E71B" w:rsidRDefault="065D8398" w14:paraId="52D9590E" w14:textId="4857377D">
      <w:pPr>
        <w:pStyle w:val="Heading2"/>
        <w:suppressLineNumbers w:val="0"/>
        <w:bidi w:val="0"/>
        <w:spacing w:before="40" w:beforeAutospacing="off" w:after="0" w:afterAutospacing="off" w:line="288" w:lineRule="auto"/>
        <w:ind w:left="0" w:right="2160"/>
        <w:jc w:val="left"/>
      </w:pPr>
      <w:r w:rsidRPr="4932E71B" w:rsidR="065D8398">
        <w:rPr>
          <w:sz w:val="24"/>
          <w:szCs w:val="24"/>
        </w:rPr>
        <w:t>World Duty Free at Manchester</w:t>
      </w:r>
    </w:p>
    <w:p w:rsidR="065D8398" w:rsidP="4932E71B" w:rsidRDefault="065D8398" w14:paraId="6CDF5577" w14:textId="3A842BDD">
      <w:pPr>
        <w:pStyle w:val="Heading3"/>
        <w:suppressLineNumbers w:val="0"/>
        <w:tabs>
          <w:tab w:val="left" w:leader="none" w:pos="6660"/>
          <w:tab w:val="right" w:leader="none" w:pos="7185"/>
          <w:tab w:val="right" w:leader="none" w:pos="8400"/>
        </w:tabs>
        <w:bidi w:val="0"/>
        <w:spacing w:before="0" w:beforeAutospacing="off" w:after="80" w:afterAutospacing="off" w:line="288" w:lineRule="auto"/>
        <w:ind w:left="0" w:right="-144"/>
        <w:jc w:val="left"/>
      </w:pPr>
      <w:r w:rsidRPr="4932E71B" w:rsidR="065D8398">
        <w:rPr>
          <w:sz w:val="24"/>
          <w:szCs w:val="24"/>
        </w:rPr>
        <w:t>Customer Service Assistant</w:t>
      </w:r>
      <w:r>
        <w:tab/>
      </w:r>
      <w:r w:rsidRPr="4932E71B" w:rsidR="065D8398">
        <w:rPr>
          <w:sz w:val="24"/>
          <w:szCs w:val="24"/>
        </w:rPr>
        <w:t>April 2024 – September 2024</w:t>
      </w:r>
    </w:p>
    <w:p w:rsidR="5BB43EBE" w:rsidP="4932E71B" w:rsidRDefault="5BB43EBE" w14:paraId="09503641" w14:textId="173CCAF2">
      <w:pPr>
        <w:pStyle w:val="Heading3"/>
        <w:suppressLineNumbers w:val="0"/>
        <w:tabs>
          <w:tab w:val="left" w:leader="none" w:pos="6660"/>
          <w:tab w:val="right" w:leader="none" w:pos="7185"/>
          <w:tab w:val="right" w:leader="none" w:pos="8400"/>
        </w:tabs>
        <w:bidi w:val="0"/>
        <w:spacing w:before="0" w:beforeAutospacing="off" w:after="80" w:afterAutospacing="off" w:line="288" w:lineRule="auto"/>
        <w:ind w:left="0" w:right="0"/>
        <w:jc w:val="left"/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32E71B" w:rsidR="5BB43EBE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Delivered customer service in retail environment</w:t>
      </w:r>
      <w:r w:rsidRPr="4932E71B" w:rsidR="6B5667D9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developed </w:t>
      </w:r>
      <w:r w:rsidRPr="4932E71B" w:rsidR="47B7240B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communication skills </w:t>
      </w:r>
    </w:p>
    <w:p w:rsidR="065D8398" w:rsidP="4932E71B" w:rsidRDefault="065D8398" w14:paraId="08D0434C" w14:textId="60AA624C">
      <w:pPr>
        <w:pStyle w:val="Heading3"/>
        <w:suppressLineNumbers w:val="0"/>
        <w:tabs>
          <w:tab w:val="left" w:leader="none" w:pos="6660"/>
          <w:tab w:val="right" w:leader="none" w:pos="7185"/>
          <w:tab w:val="right" w:leader="none" w:pos="8400"/>
        </w:tabs>
        <w:bidi w:val="0"/>
        <w:spacing w:before="0" w:beforeAutospacing="off" w:after="80" w:afterAutospacing="off" w:line="288" w:lineRule="auto"/>
        <w:ind w:left="0" w:right="0"/>
        <w:jc w:val="left"/>
        <w:rPr>
          <w:noProof w:val="0"/>
          <w:sz w:val="24"/>
          <w:szCs w:val="24"/>
          <w:lang w:val="en-US"/>
        </w:rPr>
      </w:pPr>
      <w:r w:rsidRPr="4932E71B" w:rsidR="065D8398">
        <w:rPr>
          <w:noProof w:val="0"/>
          <w:sz w:val="24"/>
          <w:szCs w:val="24"/>
          <w:lang w:val="en-US"/>
        </w:rPr>
        <w:t xml:space="preserve">Directly transferable to </w:t>
      </w:r>
      <w:r w:rsidRPr="4932E71B" w:rsidR="6989544D">
        <w:rPr>
          <w:noProof w:val="0"/>
          <w:sz w:val="24"/>
          <w:szCs w:val="24"/>
          <w:lang w:val="en-US"/>
        </w:rPr>
        <w:t>customer-facing</w:t>
      </w:r>
      <w:r w:rsidRPr="4932E71B" w:rsidR="065D8398">
        <w:rPr>
          <w:noProof w:val="0"/>
          <w:sz w:val="24"/>
          <w:szCs w:val="24"/>
          <w:lang w:val="en-US"/>
        </w:rPr>
        <w:t xml:space="preserve"> </w:t>
      </w:r>
      <w:r w:rsidRPr="4932E71B" w:rsidR="065D8398">
        <w:rPr>
          <w:noProof w:val="0"/>
          <w:sz w:val="24"/>
          <w:szCs w:val="24"/>
          <w:lang w:val="en-US"/>
        </w:rPr>
        <w:t>engineering roles.</w:t>
      </w:r>
    </w:p>
    <w:p w:rsidR="003E1AEB" w:rsidP="005F60DF" w:rsidRDefault="003E1AEB" w14:paraId="1657C35A" w14:textId="1CF9847F">
      <w:pPr>
        <w:pStyle w:val="Heading1"/>
        <w:rPr>
          <w:sz w:val="28"/>
          <w:szCs w:val="28"/>
        </w:rPr>
      </w:pPr>
      <w:r w:rsidRPr="4932E71B" w:rsidR="5DE7DDCF">
        <w:rPr>
          <w:sz w:val="28"/>
          <w:szCs w:val="28"/>
        </w:rPr>
        <w:t>Projects</w:t>
      </w:r>
    </w:p>
    <w:p w:rsidR="5487C654" w:rsidP="4932E71B" w:rsidRDefault="5487C654" w14:paraId="595781AB" w14:textId="582A73CD">
      <w:pPr>
        <w:pStyle w:val="Heading2"/>
        <w:suppressLineNumbers w:val="0"/>
        <w:bidi w:val="0"/>
        <w:spacing w:before="40" w:beforeAutospacing="off" w:after="0" w:afterAutospacing="off" w:line="288" w:lineRule="auto"/>
        <w:ind w:left="0" w:right="0"/>
        <w:jc w:val="left"/>
      </w:pPr>
      <w:r w:rsidRPr="4932E71B" w:rsidR="5487C654">
        <w:rPr>
          <w:sz w:val="24"/>
          <w:szCs w:val="24"/>
        </w:rPr>
        <w:t>An</w:t>
      </w:r>
      <w:r w:rsidRPr="4932E71B" w:rsidR="5487C654">
        <w:rPr>
          <w:sz w:val="24"/>
          <w:szCs w:val="24"/>
        </w:rPr>
        <w:t xml:space="preserve"> electro-thermal model of temperature rise in lithium-ion batteries during fast charging</w:t>
      </w:r>
    </w:p>
    <w:p w:rsidR="5487C654" w:rsidP="4932E71B" w:rsidRDefault="5487C654" w14:paraId="30C90868" w14:textId="09EC3476">
      <w:pPr>
        <w:pStyle w:val="Heading3"/>
        <w:suppressLineNumbers w:val="0"/>
        <w:tabs>
          <w:tab w:val="left" w:leader="none" w:pos="6660"/>
          <w:tab w:val="right" w:leader="none" w:pos="7185"/>
          <w:tab w:val="right" w:leader="none" w:pos="8400"/>
        </w:tabs>
        <w:bidi w:val="0"/>
        <w:spacing w:before="0" w:beforeAutospacing="off" w:after="80" w:afterAutospacing="off" w:line="288" w:lineRule="auto"/>
        <w:ind w:left="0" w:right="0"/>
        <w:jc w:val="left"/>
        <w:rPr>
          <w:sz w:val="24"/>
          <w:szCs w:val="24"/>
        </w:rPr>
      </w:pPr>
      <w:r w:rsidRPr="4932E71B" w:rsidR="5487C654">
        <w:rPr>
          <w:sz w:val="24"/>
          <w:szCs w:val="24"/>
        </w:rPr>
        <w:t>Ongoing 3</w:t>
      </w:r>
      <w:r w:rsidRPr="4932E71B" w:rsidR="5487C654">
        <w:rPr>
          <w:sz w:val="24"/>
          <w:szCs w:val="24"/>
          <w:vertAlign w:val="superscript"/>
        </w:rPr>
        <w:t>rd</w:t>
      </w:r>
      <w:r w:rsidRPr="4932E71B" w:rsidR="5487C654">
        <w:rPr>
          <w:sz w:val="24"/>
          <w:szCs w:val="24"/>
        </w:rPr>
        <w:t xml:space="preserve"> year project </w:t>
      </w:r>
      <w:r>
        <w:tab/>
      </w:r>
      <w:r w:rsidRPr="4932E71B" w:rsidR="5EE17293">
        <w:rPr>
          <w:sz w:val="24"/>
          <w:szCs w:val="24"/>
        </w:rPr>
        <w:t>May 2026</w:t>
      </w:r>
    </w:p>
    <w:p w:rsidR="4FC08FE8" w:rsidP="4932E71B" w:rsidRDefault="4FC08FE8" w14:paraId="0462692B" w14:textId="4A77BBAA">
      <w:pPr>
        <w:pStyle w:val="Heading3"/>
        <w:suppressLineNumbers w:val="0"/>
        <w:tabs>
          <w:tab w:val="left" w:leader="none" w:pos="6660"/>
          <w:tab w:val="right" w:leader="none" w:pos="7185"/>
          <w:tab w:val="right" w:leader="none" w:pos="8400"/>
        </w:tabs>
        <w:bidi w:val="0"/>
        <w:spacing w:before="0" w:beforeAutospacing="off" w:after="80" w:afterAutospacing="off" w:line="288" w:lineRule="auto"/>
        <w:ind w:left="0" w:right="0"/>
        <w:jc w:val="left"/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</w:pPr>
      <w:r w:rsidRPr="4932E71B" w:rsidR="4FC08FE8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Independently designed and executed a project on fast charging </w:t>
      </w:r>
      <w:r>
        <w:br/>
      </w:r>
      <w:r w:rsidRPr="4932E71B" w:rsidR="40B5C1DF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Built a</w:t>
      </w:r>
      <w:r w:rsidRPr="4932E71B" w:rsidR="5137B1BE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932E71B" w:rsidR="1252187D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computer model of a single lithium-ion battery </w:t>
      </w:r>
      <w:r>
        <w:br/>
      </w:r>
      <w:r w:rsidRPr="4932E71B" w:rsidR="2946D933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Utilised Python programming as well as modeling and simulation skills</w:t>
      </w:r>
    </w:p>
    <w:p w:rsidR="76FA47ED" w:rsidP="4932E71B" w:rsidRDefault="76FA47ED" w14:paraId="3BFFF6A9" w14:textId="700D0D0E">
      <w:pPr>
        <w:pStyle w:val="Heading2"/>
        <w:suppressLineNumbers w:val="0"/>
        <w:bidi w:val="0"/>
        <w:spacing w:before="40" w:beforeAutospacing="off" w:after="0" w:afterAutospacing="off" w:line="288" w:lineRule="auto"/>
        <w:ind w:left="0" w:right="2160"/>
        <w:jc w:val="left"/>
      </w:pPr>
      <w:r w:rsidRPr="4932E71B" w:rsidR="76FA47ED">
        <w:rPr>
          <w:sz w:val="24"/>
          <w:szCs w:val="24"/>
        </w:rPr>
        <w:t>Industrial plant for manufacturing ventilators</w:t>
      </w:r>
    </w:p>
    <w:p w:rsidR="76FA47ED" w:rsidP="4932E71B" w:rsidRDefault="76FA47ED" w14:paraId="456CF4A2" w14:textId="1BC04321">
      <w:pPr>
        <w:pStyle w:val="Heading3"/>
        <w:suppressLineNumbers w:val="0"/>
        <w:tabs>
          <w:tab w:val="left" w:leader="none" w:pos="6660"/>
          <w:tab w:val="right" w:leader="none" w:pos="7185"/>
          <w:tab w:val="right" w:leader="none" w:pos="8400"/>
        </w:tabs>
        <w:bidi w:val="0"/>
        <w:spacing w:before="0" w:beforeAutospacing="off" w:after="80" w:afterAutospacing="off" w:line="288" w:lineRule="auto"/>
        <w:ind w:left="0" w:right="0"/>
        <w:jc w:val="left"/>
      </w:pPr>
      <w:r w:rsidRPr="4932E71B" w:rsidR="76FA47ED">
        <w:rPr>
          <w:sz w:val="24"/>
          <w:szCs w:val="24"/>
        </w:rPr>
        <w:t>Award winning 2</w:t>
      </w:r>
      <w:r w:rsidRPr="4932E71B" w:rsidR="76FA47ED">
        <w:rPr>
          <w:sz w:val="24"/>
          <w:szCs w:val="24"/>
          <w:vertAlign w:val="superscript"/>
        </w:rPr>
        <w:t>nd</w:t>
      </w:r>
      <w:r w:rsidRPr="4932E71B" w:rsidR="76FA47ED">
        <w:rPr>
          <w:sz w:val="24"/>
          <w:szCs w:val="24"/>
        </w:rPr>
        <w:t xml:space="preserve"> year project</w:t>
      </w:r>
      <w:r>
        <w:tab/>
      </w:r>
      <w:r w:rsidRPr="4932E71B" w:rsidR="76FA47ED">
        <w:rPr>
          <w:sz w:val="24"/>
          <w:szCs w:val="24"/>
        </w:rPr>
        <w:t>May 2025</w:t>
      </w:r>
    </w:p>
    <w:p w:rsidR="65B047FD" w:rsidP="4932E71B" w:rsidRDefault="65B047FD" w14:paraId="423AD0DA" w14:textId="3D1CAEAD">
      <w:pPr>
        <w:pStyle w:val="Normal"/>
        <w:suppressLineNumbers w:val="0"/>
        <w:bidi w:val="0"/>
        <w:spacing w:before="0" w:beforeAutospacing="off" w:after="80" w:afterAutospacing="off" w:line="288" w:lineRule="auto"/>
        <w:ind w:left="0" w:right="2160"/>
        <w:jc w:val="left"/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</w:pPr>
      <w:r w:rsidRPr="4932E71B" w:rsidR="65B047FD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Rapid prototyping of an </w:t>
      </w:r>
      <w:r w:rsidRPr="4932E71B" w:rsidR="65B047FD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optimised</w:t>
      </w:r>
      <w:r w:rsidRPr="4932E71B" w:rsidR="65B047FD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plant design</w:t>
      </w:r>
      <w:r>
        <w:br/>
      </w:r>
      <w:r w:rsidRPr="4932E71B" w:rsidR="2ECD253D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Project proposed by Siemens and </w:t>
      </w:r>
      <w:r w:rsidRPr="4932E71B" w:rsidR="2ECD253D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utilised</w:t>
      </w:r>
      <w:r w:rsidRPr="4932E71B" w:rsidR="2ECD253D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 Siemens Digital Enterprise Suite</w:t>
      </w:r>
      <w:r>
        <w:br/>
      </w:r>
      <w:r w:rsidRPr="4932E71B" w:rsidR="4EC9ED20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Collaborated with multidisciplinary engineering team</w:t>
      </w:r>
    </w:p>
    <w:p w:rsidR="1BAD75C0" w:rsidP="4932E71B" w:rsidRDefault="1BAD75C0" w14:paraId="16AF4015" w14:textId="36FB686D">
      <w:pPr>
        <w:pStyle w:val="Heading2"/>
        <w:suppressLineNumbers w:val="0"/>
        <w:bidi w:val="0"/>
        <w:spacing w:before="40" w:beforeAutospacing="off" w:after="0" w:afterAutospacing="off" w:line="288" w:lineRule="auto"/>
        <w:ind w:left="0" w:right="2160"/>
        <w:jc w:val="left"/>
      </w:pPr>
      <w:r w:rsidRPr="4932E71B" w:rsidR="1BAD75C0">
        <w:rPr>
          <w:sz w:val="24"/>
          <w:szCs w:val="24"/>
        </w:rPr>
        <w:t>Line following robot</w:t>
      </w:r>
    </w:p>
    <w:p w:rsidR="1BAD75C0" w:rsidP="4932E71B" w:rsidRDefault="1BAD75C0" w14:paraId="00611634" w14:textId="40458F72">
      <w:pPr>
        <w:pStyle w:val="Heading3"/>
        <w:suppressLineNumbers w:val="0"/>
        <w:tabs>
          <w:tab w:val="left" w:leader="none" w:pos="6660"/>
          <w:tab w:val="right" w:leader="none" w:pos="7185"/>
          <w:tab w:val="right" w:leader="none" w:pos="8400"/>
        </w:tabs>
        <w:bidi w:val="0"/>
        <w:spacing w:before="0" w:beforeAutospacing="off" w:after="80" w:afterAutospacing="off" w:line="288" w:lineRule="auto"/>
        <w:ind w:left="0" w:right="0"/>
        <w:jc w:val="left"/>
      </w:pPr>
      <w:r w:rsidRPr="4932E71B" w:rsidR="1BAD75C0">
        <w:rPr>
          <w:sz w:val="24"/>
          <w:szCs w:val="24"/>
        </w:rPr>
        <w:t>Award winning 1</w:t>
      </w:r>
      <w:r w:rsidRPr="4932E71B" w:rsidR="1BAD75C0">
        <w:rPr>
          <w:sz w:val="24"/>
          <w:szCs w:val="24"/>
          <w:vertAlign w:val="superscript"/>
        </w:rPr>
        <w:t>st</w:t>
      </w:r>
      <w:r w:rsidRPr="4932E71B" w:rsidR="1BAD75C0">
        <w:rPr>
          <w:sz w:val="24"/>
          <w:szCs w:val="24"/>
        </w:rPr>
        <w:t xml:space="preserve"> year project</w:t>
      </w:r>
      <w:r>
        <w:tab/>
      </w:r>
      <w:r w:rsidRPr="4932E71B" w:rsidR="1BAD75C0">
        <w:rPr>
          <w:sz w:val="24"/>
          <w:szCs w:val="24"/>
        </w:rPr>
        <w:t>May 2024</w:t>
      </w:r>
    </w:p>
    <w:p w:rsidR="58123677" w:rsidP="4932E71B" w:rsidRDefault="58123677" w14:paraId="03635D80" w14:textId="25EE2113">
      <w:pPr>
        <w:pStyle w:val="Heading3"/>
        <w:suppressLineNumbers w:val="0"/>
        <w:tabs>
          <w:tab w:val="left" w:leader="none" w:pos="6660"/>
          <w:tab w:val="right" w:leader="none" w:pos="7185"/>
          <w:tab w:val="right" w:leader="none" w:pos="8400"/>
        </w:tabs>
        <w:bidi w:val="0"/>
        <w:spacing w:before="0" w:beforeAutospacing="off" w:after="80" w:afterAutospacing="off" w:line="288" w:lineRule="auto"/>
        <w:ind w:left="0" w:right="0"/>
        <w:jc w:val="left"/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</w:pPr>
      <w:r w:rsidRPr="4932E71B" w:rsidR="58123677">
        <w:rPr>
          <w:rFonts w:ascii="Garamond" w:hAnsi="Garamond" w:eastAsia="Garamond" w:cs="Garamond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Build robot with Raspberry Pi microcontroller and optical sensors</w:t>
      </w:r>
      <w:r>
        <w:br/>
      </w:r>
      <w:r w:rsidRPr="4932E71B" w:rsidR="13E264A2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Programmed navigation logic in </w:t>
      </w:r>
      <w:r w:rsidRPr="4932E71B" w:rsidR="13E264A2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MicroPython</w:t>
      </w:r>
      <w:r w:rsidRPr="4932E71B" w:rsidR="13E264A2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 xml:space="preserve"> to enable precise line-tracking capabilities </w:t>
      </w:r>
      <w:r>
        <w:br/>
      </w:r>
      <w:r w:rsidRPr="4932E71B" w:rsidR="704BAD7B">
        <w:rPr>
          <w:rFonts w:ascii="Garamond" w:hAnsi="Garamond" w:eastAsia="Garamond" w:cs="Garamond"/>
          <w:noProof w:val="0"/>
          <w:color w:val="000000" w:themeColor="text1" w:themeTint="FF" w:themeShade="FF"/>
          <w:sz w:val="24"/>
          <w:szCs w:val="24"/>
          <w:lang w:val="en-US"/>
        </w:rPr>
        <w:t>Optimised design to achieve best lap time in competitive event</w:t>
      </w:r>
    </w:p>
    <w:p w:rsidRPr="004C1EF2" w:rsidR="003A7C40" w:rsidP="005F60DF" w:rsidRDefault="006765EE" w14:paraId="225916BF" w14:textId="2A72EF6C">
      <w:pPr>
        <w:pStyle w:val="Heading1"/>
        <w:rPr>
          <w:sz w:val="28"/>
          <w:szCs w:val="28"/>
        </w:rPr>
      </w:pPr>
      <w:r w:rsidRPr="004C1EF2">
        <w:rPr>
          <w:sz w:val="28"/>
          <w:szCs w:val="28"/>
        </w:rPr>
        <w:t>Skills</w:t>
      </w:r>
    </w:p>
    <w:p w:rsidR="0014535C" w:rsidP="0014535C" w:rsidRDefault="005E7575" w14:paraId="51DE9555" w14:textId="02A506CA">
      <w:pPr>
        <w:rPr>
          <w:rFonts w:cstheme="minorHAnsi"/>
          <w:spacing w:val="-2"/>
          <w:sz w:val="24"/>
          <w:szCs w:val="28"/>
        </w:rPr>
      </w:pPr>
      <w:r>
        <w:rPr>
          <w:rFonts w:cstheme="minorHAnsi"/>
          <w:spacing w:val="-2"/>
          <w:sz w:val="24"/>
          <w:szCs w:val="28"/>
        </w:rPr>
        <w:t xml:space="preserve">Design software: </w:t>
      </w:r>
      <w:r w:rsidRPr="0014535C" w:rsidR="0014535C">
        <w:rPr>
          <w:rFonts w:cstheme="minorHAnsi"/>
          <w:spacing w:val="-2"/>
          <w:sz w:val="24"/>
          <w:szCs w:val="28"/>
        </w:rPr>
        <w:t>AutoCAD</w:t>
      </w:r>
      <w:r>
        <w:rPr>
          <w:rFonts w:cstheme="minorHAnsi"/>
          <w:spacing w:val="-2"/>
          <w:sz w:val="24"/>
          <w:szCs w:val="28"/>
        </w:rPr>
        <w:t>, Fusion360</w:t>
      </w:r>
      <w:r w:rsidR="00B168A5">
        <w:rPr>
          <w:rFonts w:cstheme="minorHAnsi"/>
          <w:spacing w:val="-2"/>
          <w:sz w:val="24"/>
          <w:szCs w:val="28"/>
        </w:rPr>
        <w:t>, Multisim</w:t>
      </w:r>
    </w:p>
    <w:p w:rsidRPr="0014535C" w:rsidR="005E7575" w:rsidP="0014535C" w:rsidRDefault="005E7575" w14:paraId="6CE434EA" w14:textId="290F3610">
      <w:pPr>
        <w:rPr>
          <w:rFonts w:cstheme="minorHAnsi"/>
          <w:spacing w:val="-2"/>
          <w:sz w:val="24"/>
          <w:szCs w:val="28"/>
        </w:rPr>
      </w:pPr>
      <w:r>
        <w:rPr>
          <w:rFonts w:cstheme="minorHAnsi"/>
          <w:spacing w:val="-2"/>
          <w:sz w:val="24"/>
          <w:szCs w:val="28"/>
        </w:rPr>
        <w:t xml:space="preserve">Programming: Python, MicroPython, </w:t>
      </w:r>
      <w:r w:rsidR="00137605">
        <w:rPr>
          <w:rFonts w:cstheme="minorHAnsi"/>
          <w:spacing w:val="-2"/>
          <w:sz w:val="24"/>
          <w:szCs w:val="28"/>
        </w:rPr>
        <w:t>MATLAB</w:t>
      </w:r>
      <w:r w:rsidR="00F76103">
        <w:rPr>
          <w:rFonts w:cstheme="minorHAnsi"/>
          <w:spacing w:val="-2"/>
          <w:sz w:val="24"/>
          <w:szCs w:val="28"/>
        </w:rPr>
        <w:t xml:space="preserve">, </w:t>
      </w:r>
      <w:r>
        <w:rPr>
          <w:rFonts w:cstheme="minorHAnsi"/>
          <w:spacing w:val="-2"/>
          <w:sz w:val="24"/>
          <w:szCs w:val="28"/>
        </w:rPr>
        <w:t>HTML</w:t>
      </w:r>
    </w:p>
    <w:p w:rsidR="0014535C" w:rsidP="4932E71B" w:rsidRDefault="00B27B8D" w14:paraId="6313BC23" w14:textId="3C977092">
      <w:pPr>
        <w:rPr>
          <w:rFonts w:cs="Garamond" w:cstheme="minorAscii"/>
          <w:spacing w:val="-2"/>
          <w:sz w:val="24"/>
          <w:szCs w:val="24"/>
        </w:rPr>
      </w:pPr>
      <w:r w:rsidRPr="4932E71B" w:rsidR="439534DE">
        <w:rPr>
          <w:rFonts w:cs="Garamond" w:cstheme="minorAscii"/>
          <w:spacing w:val="-2"/>
          <w:sz w:val="24"/>
          <w:szCs w:val="24"/>
        </w:rPr>
        <w:t>Software</w:t>
      </w:r>
      <w:r w:rsidRPr="4932E71B" w:rsidR="68EAF59B">
        <w:rPr>
          <w:rFonts w:cs="Garamond" w:cstheme="minorAscii"/>
          <w:spacing w:val="-2"/>
          <w:sz w:val="24"/>
          <w:szCs w:val="24"/>
        </w:rPr>
        <w:t xml:space="preserve">: Microsoft Word, </w:t>
      </w:r>
      <w:r w:rsidRPr="4932E71B" w:rsidR="68EAF59B">
        <w:rPr>
          <w:rFonts w:cs="Garamond" w:cstheme="minorAscii"/>
          <w:spacing w:val="-2"/>
          <w:sz w:val="24"/>
          <w:szCs w:val="24"/>
        </w:rPr>
        <w:t>Excel</w:t>
      </w:r>
      <w:r w:rsidRPr="4932E71B" w:rsidR="68EAF59B">
        <w:rPr>
          <w:rFonts w:cs="Garamond" w:cstheme="minorAscii"/>
          <w:spacing w:val="-2"/>
          <w:sz w:val="24"/>
          <w:szCs w:val="24"/>
        </w:rPr>
        <w:t xml:space="preserve"> and PowerPoint</w:t>
      </w:r>
    </w:p>
    <w:p w:rsidR="2931BB96" w:rsidP="4932E71B" w:rsidRDefault="2931BB96" w14:paraId="0BCF08B4" w14:textId="7763FB05">
      <w:pPr>
        <w:rPr>
          <w:rFonts w:cs="Garamond" w:cstheme="minorAscii"/>
          <w:sz w:val="24"/>
          <w:szCs w:val="24"/>
        </w:rPr>
      </w:pPr>
      <w:r w:rsidRPr="4932E71B" w:rsidR="2931BB96">
        <w:rPr>
          <w:rFonts w:cs="Garamond" w:cstheme="minorAscii"/>
          <w:sz w:val="24"/>
          <w:szCs w:val="24"/>
        </w:rPr>
        <w:t>Hardware design: Quartus, Questa</w:t>
      </w:r>
    </w:p>
    <w:p w:rsidRPr="004C1EF2" w:rsidR="00E15DEB" w:rsidP="4932E71B" w:rsidRDefault="005E7575" w14:paraId="7F8B34CD" w14:textId="620EFADE">
      <w:pPr>
        <w:ind w:right="0"/>
        <w:rPr>
          <w:rFonts w:cs="Garamond" w:cstheme="minorAscii"/>
          <w:spacing w:val="-2"/>
          <w:sz w:val="24"/>
          <w:szCs w:val="24"/>
        </w:rPr>
      </w:pPr>
      <w:r w:rsidRPr="4932E71B" w:rsidR="68EAF59B">
        <w:rPr>
          <w:rFonts w:cs="Garamond" w:cstheme="minorAscii"/>
          <w:spacing w:val="-2"/>
          <w:sz w:val="24"/>
          <w:szCs w:val="24"/>
        </w:rPr>
        <w:t xml:space="preserve">Soft skills: </w:t>
      </w:r>
      <w:r w:rsidRPr="4932E71B" w:rsidR="5A055490">
        <w:rPr>
          <w:rFonts w:cs="Garamond" w:cstheme="minorAscii"/>
          <w:spacing w:val="-2"/>
          <w:sz w:val="24"/>
          <w:szCs w:val="24"/>
        </w:rPr>
        <w:t>Communication, time management, teamwork, customer service</w:t>
      </w:r>
      <w:r w:rsidRPr="4932E71B" w:rsidR="439534DE">
        <w:rPr>
          <w:rFonts w:cs="Garamond" w:cstheme="minorAscii"/>
          <w:spacing w:val="-2"/>
          <w:sz w:val="24"/>
          <w:szCs w:val="24"/>
        </w:rPr>
        <w:t>,</w:t>
      </w:r>
      <w:r w:rsidRPr="4932E71B" w:rsidR="5A055490">
        <w:rPr>
          <w:rFonts w:cs="Garamond" w:cstheme="minorAscii"/>
          <w:spacing w:val="-2"/>
          <w:sz w:val="24"/>
          <w:szCs w:val="24"/>
        </w:rPr>
        <w:t xml:space="preserve"> problem solving.</w:t>
      </w:r>
    </w:p>
    <w:p w:rsidR="2CA333B7" w:rsidP="4932E71B" w:rsidRDefault="2CA333B7" w14:paraId="4E6EE4FD" w14:textId="1CAADFB1">
      <w:pPr>
        <w:pStyle w:val="Heading1"/>
        <w:suppressLineNumbers w:val="0"/>
        <w:bidi w:val="0"/>
        <w:spacing w:before="240" w:beforeAutospacing="off" w:after="80" w:afterAutospacing="off" w:line="288" w:lineRule="auto"/>
        <w:ind w:left="0" w:right="2160"/>
        <w:jc w:val="left"/>
      </w:pPr>
      <w:r w:rsidRPr="4932E71B" w:rsidR="2CA333B7">
        <w:rPr>
          <w:sz w:val="28"/>
          <w:szCs w:val="28"/>
        </w:rPr>
        <w:t>Hobbies</w:t>
      </w:r>
    </w:p>
    <w:p w:rsidR="2CA333B7" w:rsidP="4932E71B" w:rsidRDefault="2CA333B7" w14:paraId="5C12CDA1" w14:textId="6A996B30">
      <w:pPr>
        <w:rPr>
          <w:rFonts w:cs="Garamond" w:cstheme="minorAscii"/>
          <w:sz w:val="24"/>
          <w:szCs w:val="24"/>
        </w:rPr>
      </w:pPr>
      <w:r w:rsidRPr="4932E71B" w:rsidR="2CA333B7">
        <w:rPr>
          <w:rFonts w:cs="Garamond" w:cstheme="minorAscii"/>
          <w:sz w:val="24"/>
          <w:szCs w:val="24"/>
        </w:rPr>
        <w:t xml:space="preserve">Reading, weightlifting, hiking, zip lining, journaling, badminton. </w:t>
      </w:r>
    </w:p>
    <w:p w:rsidR="1454AED5" w:rsidP="4932E71B" w:rsidRDefault="1454AED5" w14:paraId="29CDB026" w14:textId="37EAA82A">
      <w:pPr>
        <w:pStyle w:val="Heading1"/>
        <w:suppressLineNumbers w:val="0"/>
        <w:bidi w:val="0"/>
        <w:spacing w:before="240" w:beforeAutospacing="off" w:after="80" w:afterAutospacing="off" w:line="288" w:lineRule="auto"/>
        <w:ind w:left="0" w:right="2160"/>
        <w:jc w:val="left"/>
      </w:pPr>
      <w:r w:rsidRPr="4932E71B" w:rsidR="1454AED5">
        <w:rPr>
          <w:sz w:val="28"/>
          <w:szCs w:val="28"/>
        </w:rPr>
        <w:t>References</w:t>
      </w:r>
    </w:p>
    <w:p w:rsidR="1454AED5" w:rsidP="4932E71B" w:rsidRDefault="1454AED5" w14:paraId="2A5E2840" w14:textId="067AD73D">
      <w:pPr>
        <w:pStyle w:val="Normal"/>
        <w:suppressLineNumbers w:val="0"/>
        <w:bidi w:val="0"/>
        <w:spacing w:before="0" w:beforeAutospacing="off" w:after="80" w:afterAutospacing="off" w:line="288" w:lineRule="auto"/>
        <w:ind w:left="0" w:right="2160"/>
        <w:jc w:val="left"/>
      </w:pPr>
      <w:r w:rsidRPr="4932E71B" w:rsidR="1454AED5">
        <w:rPr>
          <w:rFonts w:cs="Garamond" w:cstheme="minorAscii"/>
          <w:sz w:val="24"/>
          <w:szCs w:val="24"/>
        </w:rPr>
        <w:t>Available upon request</w:t>
      </w:r>
    </w:p>
    <w:p w:rsidR="4932E71B" w:rsidP="4932E71B" w:rsidRDefault="4932E71B" w14:paraId="681DE928" w14:textId="7CE6286A">
      <w:pPr>
        <w:rPr>
          <w:rFonts w:cs="Garamond" w:cstheme="minorAscii"/>
          <w:sz w:val="24"/>
          <w:szCs w:val="24"/>
        </w:rPr>
      </w:pPr>
    </w:p>
    <w:sectPr w:rsidRPr="004C1EF2" w:rsidR="00E15DEB" w:rsidSect="00C2375F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84890999d8b4c09"/>
      <w:footerReference w:type="default" r:id="R474027e74ee143c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5DB7" w:rsidP="00CE6F6F" w:rsidRDefault="00E65DB7" w14:paraId="55FF5E87" w14:textId="77777777">
      <w:pPr>
        <w:spacing w:after="0" w:line="240" w:lineRule="auto"/>
      </w:pPr>
      <w:r>
        <w:separator/>
      </w:r>
    </w:p>
  </w:endnote>
  <w:endnote w:type="continuationSeparator" w:id="0">
    <w:p w:rsidR="00E65DB7" w:rsidP="00CE6F6F" w:rsidRDefault="00E65DB7" w14:paraId="0DDB4F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32E71B" w:rsidTr="4932E71B" w14:paraId="655C40CA">
      <w:trPr>
        <w:trHeight w:val="300"/>
      </w:trPr>
      <w:tc>
        <w:tcPr>
          <w:tcW w:w="3120" w:type="dxa"/>
          <w:tcMar/>
        </w:tcPr>
        <w:p w:rsidR="4932E71B" w:rsidP="4932E71B" w:rsidRDefault="4932E71B" w14:paraId="19DE0A31" w14:textId="127D9EB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932E71B" w:rsidP="4932E71B" w:rsidRDefault="4932E71B" w14:paraId="7265ADB8" w14:textId="380D36A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932E71B" w:rsidP="4932E71B" w:rsidRDefault="4932E71B" w14:paraId="4CE5A605" w14:textId="23A741FB">
          <w:pPr>
            <w:pStyle w:val="Header"/>
            <w:bidi w:val="0"/>
            <w:ind w:right="-115"/>
            <w:jc w:val="right"/>
          </w:pPr>
        </w:p>
      </w:tc>
    </w:tr>
  </w:tbl>
  <w:p w:rsidR="4932E71B" w:rsidP="4932E71B" w:rsidRDefault="4932E71B" w14:paraId="38AFB7AE" w14:textId="755A6D39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5DB7" w:rsidP="00CE6F6F" w:rsidRDefault="00E65DB7" w14:paraId="7C38A8B1" w14:textId="77777777">
      <w:pPr>
        <w:spacing w:after="0" w:line="240" w:lineRule="auto"/>
      </w:pPr>
      <w:r>
        <w:separator/>
      </w:r>
    </w:p>
  </w:footnote>
  <w:footnote w:type="continuationSeparator" w:id="0">
    <w:p w:rsidR="00E65DB7" w:rsidP="00CE6F6F" w:rsidRDefault="00E65DB7" w14:paraId="0B5C772F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32E71B" w:rsidTr="4932E71B" w14:paraId="15210857">
      <w:trPr>
        <w:trHeight w:val="300"/>
      </w:trPr>
      <w:tc>
        <w:tcPr>
          <w:tcW w:w="3120" w:type="dxa"/>
          <w:tcMar/>
        </w:tcPr>
        <w:p w:rsidR="4932E71B" w:rsidP="4932E71B" w:rsidRDefault="4932E71B" w14:paraId="438E4BBD" w14:textId="7ABF79E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932E71B" w:rsidP="4932E71B" w:rsidRDefault="4932E71B" w14:paraId="4A7975F0" w14:textId="0BC61E1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932E71B" w:rsidP="4932E71B" w:rsidRDefault="4932E71B" w14:paraId="21A3BA69" w14:textId="07B44C88">
          <w:pPr>
            <w:pStyle w:val="Header"/>
            <w:bidi w:val="0"/>
            <w:ind w:right="-115"/>
            <w:jc w:val="right"/>
          </w:pPr>
        </w:p>
      </w:tc>
    </w:tr>
  </w:tbl>
  <w:p w:rsidR="4932E71B" w:rsidP="4932E71B" w:rsidRDefault="4932E71B" w14:paraId="4D1E6AAF" w14:textId="5F2DB7A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3RkSNRnNe+1DzT" int2:id="qaAtFyN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436A"/>
    <w:multiLevelType w:val="multilevel"/>
    <w:tmpl w:val="13E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7828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6C"/>
    <w:rsid w:val="0000077C"/>
    <w:rsid w:val="00000898"/>
    <w:rsid w:val="00041338"/>
    <w:rsid w:val="00042F2C"/>
    <w:rsid w:val="00051EC4"/>
    <w:rsid w:val="000676CA"/>
    <w:rsid w:val="000C6A40"/>
    <w:rsid w:val="000D1970"/>
    <w:rsid w:val="000E1FF7"/>
    <w:rsid w:val="000E5F0C"/>
    <w:rsid w:val="000F688A"/>
    <w:rsid w:val="00102F66"/>
    <w:rsid w:val="00103499"/>
    <w:rsid w:val="0012062B"/>
    <w:rsid w:val="00137605"/>
    <w:rsid w:val="0014535C"/>
    <w:rsid w:val="00167E7A"/>
    <w:rsid w:val="001751B4"/>
    <w:rsid w:val="00177250"/>
    <w:rsid w:val="0018378C"/>
    <w:rsid w:val="0019309F"/>
    <w:rsid w:val="001E718B"/>
    <w:rsid w:val="001F7CF8"/>
    <w:rsid w:val="00257095"/>
    <w:rsid w:val="00267A26"/>
    <w:rsid w:val="0027390B"/>
    <w:rsid w:val="00277D93"/>
    <w:rsid w:val="00292A40"/>
    <w:rsid w:val="002C2680"/>
    <w:rsid w:val="002F07E9"/>
    <w:rsid w:val="003008CB"/>
    <w:rsid w:val="003128A1"/>
    <w:rsid w:val="003241AC"/>
    <w:rsid w:val="003265B3"/>
    <w:rsid w:val="00360A81"/>
    <w:rsid w:val="003A7C40"/>
    <w:rsid w:val="003E1AEB"/>
    <w:rsid w:val="00401252"/>
    <w:rsid w:val="00414B74"/>
    <w:rsid w:val="0041754A"/>
    <w:rsid w:val="00422B01"/>
    <w:rsid w:val="00431E6C"/>
    <w:rsid w:val="0044312B"/>
    <w:rsid w:val="0048259E"/>
    <w:rsid w:val="00484AA7"/>
    <w:rsid w:val="004B1BC0"/>
    <w:rsid w:val="004C1EF2"/>
    <w:rsid w:val="004C4C0E"/>
    <w:rsid w:val="004C59B8"/>
    <w:rsid w:val="004E4B08"/>
    <w:rsid w:val="004F2D41"/>
    <w:rsid w:val="00530CE5"/>
    <w:rsid w:val="00552495"/>
    <w:rsid w:val="00554F5F"/>
    <w:rsid w:val="00570F02"/>
    <w:rsid w:val="0057185A"/>
    <w:rsid w:val="00596FCF"/>
    <w:rsid w:val="005A002C"/>
    <w:rsid w:val="005A4222"/>
    <w:rsid w:val="005B4219"/>
    <w:rsid w:val="005D34BA"/>
    <w:rsid w:val="005D6666"/>
    <w:rsid w:val="005E7575"/>
    <w:rsid w:val="005F60DF"/>
    <w:rsid w:val="005F68BD"/>
    <w:rsid w:val="00601DB4"/>
    <w:rsid w:val="0061718A"/>
    <w:rsid w:val="00675A1D"/>
    <w:rsid w:val="00675DE5"/>
    <w:rsid w:val="006765EE"/>
    <w:rsid w:val="0069504D"/>
    <w:rsid w:val="006A5D9A"/>
    <w:rsid w:val="006B48F5"/>
    <w:rsid w:val="006D5BDA"/>
    <w:rsid w:val="00703713"/>
    <w:rsid w:val="007075CD"/>
    <w:rsid w:val="00710C03"/>
    <w:rsid w:val="00724622"/>
    <w:rsid w:val="00724ED9"/>
    <w:rsid w:val="007519C9"/>
    <w:rsid w:val="00753A11"/>
    <w:rsid w:val="007561C2"/>
    <w:rsid w:val="0077318A"/>
    <w:rsid w:val="00773882"/>
    <w:rsid w:val="007823C6"/>
    <w:rsid w:val="00782B9F"/>
    <w:rsid w:val="007B7312"/>
    <w:rsid w:val="007E3CF0"/>
    <w:rsid w:val="007E44FB"/>
    <w:rsid w:val="00802339"/>
    <w:rsid w:val="00802B08"/>
    <w:rsid w:val="0081066F"/>
    <w:rsid w:val="0082628B"/>
    <w:rsid w:val="00837DC0"/>
    <w:rsid w:val="008517B9"/>
    <w:rsid w:val="00856102"/>
    <w:rsid w:val="0087544D"/>
    <w:rsid w:val="008815FF"/>
    <w:rsid w:val="008C23BA"/>
    <w:rsid w:val="008D7116"/>
    <w:rsid w:val="00921415"/>
    <w:rsid w:val="00933C44"/>
    <w:rsid w:val="009369F4"/>
    <w:rsid w:val="009403DC"/>
    <w:rsid w:val="009649FD"/>
    <w:rsid w:val="00982753"/>
    <w:rsid w:val="009A06B9"/>
    <w:rsid w:val="009C6DF4"/>
    <w:rsid w:val="009D0EE9"/>
    <w:rsid w:val="009D24D8"/>
    <w:rsid w:val="009E0E86"/>
    <w:rsid w:val="009E5D0B"/>
    <w:rsid w:val="009F0419"/>
    <w:rsid w:val="009F0F86"/>
    <w:rsid w:val="009F7497"/>
    <w:rsid w:val="00A006E5"/>
    <w:rsid w:val="00A032A2"/>
    <w:rsid w:val="00A13526"/>
    <w:rsid w:val="00A43D4C"/>
    <w:rsid w:val="00A51153"/>
    <w:rsid w:val="00A869D9"/>
    <w:rsid w:val="00A872FF"/>
    <w:rsid w:val="00A879AE"/>
    <w:rsid w:val="00A913E9"/>
    <w:rsid w:val="00A9445B"/>
    <w:rsid w:val="00AA4288"/>
    <w:rsid w:val="00AC47F5"/>
    <w:rsid w:val="00AD2767"/>
    <w:rsid w:val="00AD7273"/>
    <w:rsid w:val="00AF3F5B"/>
    <w:rsid w:val="00B04062"/>
    <w:rsid w:val="00B15763"/>
    <w:rsid w:val="00B168A5"/>
    <w:rsid w:val="00B22086"/>
    <w:rsid w:val="00B27B8D"/>
    <w:rsid w:val="00B64E91"/>
    <w:rsid w:val="00B8662E"/>
    <w:rsid w:val="00B92466"/>
    <w:rsid w:val="00B96D8D"/>
    <w:rsid w:val="00BA7812"/>
    <w:rsid w:val="00C14A58"/>
    <w:rsid w:val="00C21698"/>
    <w:rsid w:val="00C2375F"/>
    <w:rsid w:val="00C506E0"/>
    <w:rsid w:val="00C8719E"/>
    <w:rsid w:val="00C888FB"/>
    <w:rsid w:val="00CE6F6F"/>
    <w:rsid w:val="00CF543E"/>
    <w:rsid w:val="00D03FAD"/>
    <w:rsid w:val="00D420BC"/>
    <w:rsid w:val="00D74BEC"/>
    <w:rsid w:val="00D80E89"/>
    <w:rsid w:val="00DA0E61"/>
    <w:rsid w:val="00DF69E1"/>
    <w:rsid w:val="00E0522A"/>
    <w:rsid w:val="00E10F93"/>
    <w:rsid w:val="00E11CDF"/>
    <w:rsid w:val="00E15DEB"/>
    <w:rsid w:val="00E301DF"/>
    <w:rsid w:val="00E32DE3"/>
    <w:rsid w:val="00E468EE"/>
    <w:rsid w:val="00E55FF5"/>
    <w:rsid w:val="00E65DB7"/>
    <w:rsid w:val="00E966AA"/>
    <w:rsid w:val="00EA3516"/>
    <w:rsid w:val="00F02BD2"/>
    <w:rsid w:val="00F65859"/>
    <w:rsid w:val="00F70A25"/>
    <w:rsid w:val="00F76103"/>
    <w:rsid w:val="00F8023F"/>
    <w:rsid w:val="00F83DFB"/>
    <w:rsid w:val="00F85EC3"/>
    <w:rsid w:val="00FB732B"/>
    <w:rsid w:val="00FE15CB"/>
    <w:rsid w:val="00FE3A9D"/>
    <w:rsid w:val="02706720"/>
    <w:rsid w:val="02711C9F"/>
    <w:rsid w:val="0309BBE5"/>
    <w:rsid w:val="05746AD9"/>
    <w:rsid w:val="05ADEBD2"/>
    <w:rsid w:val="065D8398"/>
    <w:rsid w:val="071D06B9"/>
    <w:rsid w:val="08661E6F"/>
    <w:rsid w:val="0A44E0D1"/>
    <w:rsid w:val="0BDC37A4"/>
    <w:rsid w:val="0BF7BED8"/>
    <w:rsid w:val="0C17BBAF"/>
    <w:rsid w:val="0C65147A"/>
    <w:rsid w:val="0C88DC78"/>
    <w:rsid w:val="0E8120A0"/>
    <w:rsid w:val="116F1273"/>
    <w:rsid w:val="117228A9"/>
    <w:rsid w:val="1252187D"/>
    <w:rsid w:val="13E264A2"/>
    <w:rsid w:val="1427D47E"/>
    <w:rsid w:val="1454AED5"/>
    <w:rsid w:val="1704E972"/>
    <w:rsid w:val="17919B91"/>
    <w:rsid w:val="18725AA8"/>
    <w:rsid w:val="196890F0"/>
    <w:rsid w:val="1A0F5379"/>
    <w:rsid w:val="1BAD75C0"/>
    <w:rsid w:val="1DE2DAA6"/>
    <w:rsid w:val="1E311F0F"/>
    <w:rsid w:val="1F095C81"/>
    <w:rsid w:val="1F92ECC8"/>
    <w:rsid w:val="200A75FF"/>
    <w:rsid w:val="20AE1A0F"/>
    <w:rsid w:val="216778DA"/>
    <w:rsid w:val="216C766F"/>
    <w:rsid w:val="21C5E0BC"/>
    <w:rsid w:val="22CED85F"/>
    <w:rsid w:val="22F8A678"/>
    <w:rsid w:val="2472AF56"/>
    <w:rsid w:val="261310E9"/>
    <w:rsid w:val="26160C34"/>
    <w:rsid w:val="26570DF6"/>
    <w:rsid w:val="26F5D73A"/>
    <w:rsid w:val="2931BB96"/>
    <w:rsid w:val="2946D933"/>
    <w:rsid w:val="29F97603"/>
    <w:rsid w:val="2B47CC83"/>
    <w:rsid w:val="2C4E08E8"/>
    <w:rsid w:val="2CA333B7"/>
    <w:rsid w:val="2CC74849"/>
    <w:rsid w:val="2CC8B3E1"/>
    <w:rsid w:val="2D22268F"/>
    <w:rsid w:val="2D3C864E"/>
    <w:rsid w:val="2ECD253D"/>
    <w:rsid w:val="2EE3EC9A"/>
    <w:rsid w:val="2F73BB37"/>
    <w:rsid w:val="30418B9E"/>
    <w:rsid w:val="304AE5FE"/>
    <w:rsid w:val="30751803"/>
    <w:rsid w:val="3187A2DF"/>
    <w:rsid w:val="321C3953"/>
    <w:rsid w:val="32EDBFEF"/>
    <w:rsid w:val="333238FD"/>
    <w:rsid w:val="33ED0261"/>
    <w:rsid w:val="34D52C1C"/>
    <w:rsid w:val="34E51336"/>
    <w:rsid w:val="34F47321"/>
    <w:rsid w:val="353BDA7A"/>
    <w:rsid w:val="35B36C05"/>
    <w:rsid w:val="35E0EC15"/>
    <w:rsid w:val="35E109B2"/>
    <w:rsid w:val="360703DB"/>
    <w:rsid w:val="36A07A87"/>
    <w:rsid w:val="36BF6A4F"/>
    <w:rsid w:val="372C9461"/>
    <w:rsid w:val="37608627"/>
    <w:rsid w:val="385DBCC5"/>
    <w:rsid w:val="3963C61A"/>
    <w:rsid w:val="3A76191C"/>
    <w:rsid w:val="3BCB6261"/>
    <w:rsid w:val="3C3D6C03"/>
    <w:rsid w:val="3D164C25"/>
    <w:rsid w:val="3D635647"/>
    <w:rsid w:val="3DD2765F"/>
    <w:rsid w:val="3DD8D5CD"/>
    <w:rsid w:val="3EC5966A"/>
    <w:rsid w:val="40AB75B1"/>
    <w:rsid w:val="40B5C1DF"/>
    <w:rsid w:val="41AAA71B"/>
    <w:rsid w:val="435DBA97"/>
    <w:rsid w:val="4382E396"/>
    <w:rsid w:val="439534DE"/>
    <w:rsid w:val="44EAEA33"/>
    <w:rsid w:val="467F0447"/>
    <w:rsid w:val="479BE99B"/>
    <w:rsid w:val="47B7240B"/>
    <w:rsid w:val="4932E71B"/>
    <w:rsid w:val="4C174D0C"/>
    <w:rsid w:val="4C546316"/>
    <w:rsid w:val="4CE111D7"/>
    <w:rsid w:val="4E103C7E"/>
    <w:rsid w:val="4E634E81"/>
    <w:rsid w:val="4E8D44CC"/>
    <w:rsid w:val="4EC84210"/>
    <w:rsid w:val="4EC9ED20"/>
    <w:rsid w:val="4EE095C8"/>
    <w:rsid w:val="4F0720EB"/>
    <w:rsid w:val="4FC08FE8"/>
    <w:rsid w:val="4FDC13E4"/>
    <w:rsid w:val="4FF23550"/>
    <w:rsid w:val="5012993D"/>
    <w:rsid w:val="50292A05"/>
    <w:rsid w:val="50430373"/>
    <w:rsid w:val="5077C7C3"/>
    <w:rsid w:val="5137B1BE"/>
    <w:rsid w:val="52444503"/>
    <w:rsid w:val="525F3D08"/>
    <w:rsid w:val="526B1C24"/>
    <w:rsid w:val="52700EC8"/>
    <w:rsid w:val="5404C9C2"/>
    <w:rsid w:val="5487C654"/>
    <w:rsid w:val="5709F9C5"/>
    <w:rsid w:val="57B87369"/>
    <w:rsid w:val="58123677"/>
    <w:rsid w:val="582C66C8"/>
    <w:rsid w:val="591C30D1"/>
    <w:rsid w:val="592E4642"/>
    <w:rsid w:val="5933271D"/>
    <w:rsid w:val="595E0288"/>
    <w:rsid w:val="5A055490"/>
    <w:rsid w:val="5BB43EBE"/>
    <w:rsid w:val="5C66F7F5"/>
    <w:rsid w:val="5D5FA946"/>
    <w:rsid w:val="5DBD2FDB"/>
    <w:rsid w:val="5DE7DDCF"/>
    <w:rsid w:val="5E296D17"/>
    <w:rsid w:val="5E47D7BC"/>
    <w:rsid w:val="5EE17293"/>
    <w:rsid w:val="5F97F57E"/>
    <w:rsid w:val="61576031"/>
    <w:rsid w:val="62D232C7"/>
    <w:rsid w:val="6515E7B3"/>
    <w:rsid w:val="653D3D99"/>
    <w:rsid w:val="65B047FD"/>
    <w:rsid w:val="66F152E3"/>
    <w:rsid w:val="676D7E4C"/>
    <w:rsid w:val="67BE52E7"/>
    <w:rsid w:val="6811DC51"/>
    <w:rsid w:val="6825437F"/>
    <w:rsid w:val="68EAF59B"/>
    <w:rsid w:val="69623AC5"/>
    <w:rsid w:val="6989544D"/>
    <w:rsid w:val="6A8A98F9"/>
    <w:rsid w:val="6AC45F97"/>
    <w:rsid w:val="6B5667D9"/>
    <w:rsid w:val="6BC3FAA5"/>
    <w:rsid w:val="6BCD4F70"/>
    <w:rsid w:val="6BD79BA5"/>
    <w:rsid w:val="6CA31A24"/>
    <w:rsid w:val="6E888FA6"/>
    <w:rsid w:val="704BAD7B"/>
    <w:rsid w:val="7083008F"/>
    <w:rsid w:val="715307E2"/>
    <w:rsid w:val="764E5F8D"/>
    <w:rsid w:val="76FA47ED"/>
    <w:rsid w:val="77974DD7"/>
    <w:rsid w:val="7862DC0F"/>
    <w:rsid w:val="7899EA8F"/>
    <w:rsid w:val="78E6DDF6"/>
    <w:rsid w:val="793EF6C8"/>
    <w:rsid w:val="79EFCEAF"/>
    <w:rsid w:val="79F777DD"/>
    <w:rsid w:val="7AAD2EC5"/>
    <w:rsid w:val="7B2F4408"/>
    <w:rsid w:val="7B390439"/>
    <w:rsid w:val="7C0F261D"/>
    <w:rsid w:val="7CDAE2C2"/>
    <w:rsid w:val="7EBC8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315C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semiHidden="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cs="Times New Roman (Headings CS)" w:asciiTheme="majorHAnsi" w:hAnsiTheme="majorHAnsi" w:eastAsiaTheme="majorEastAsia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styleId="TitleChar" w:customStyle="1">
    <w:name w:val="Title Char"/>
    <w:basedOn w:val="DefaultParagraphFont"/>
    <w:link w:val="Title"/>
    <w:uiPriority w:val="1"/>
    <w:rsid w:val="003A7C40"/>
    <w:rPr>
      <w:rFonts w:cs="Times New Roman (Headings CS)" w:asciiTheme="majorHAnsi" w:hAnsiTheme="majorHAnsi" w:eastAsiaTheme="majorEastAsia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styleId="Heading1Char" w:customStyle="1">
    <w:name w:val="Heading 1 Char"/>
    <w:basedOn w:val="DefaultParagraphFont"/>
    <w:link w:val="Heading1"/>
    <w:uiPriority w:val="9"/>
    <w:rsid w:val="003A7C40"/>
    <w:rPr>
      <w:rFonts w:asciiTheme="majorHAnsi" w:hAnsiTheme="majorHAnsi" w:eastAsiaTheme="minorEastAsia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eading2Char" w:customStyle="1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styleId="DateChar" w:customStyle="1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Space" w:customStyle="1">
    <w:name w:val="Table Space"/>
    <w:basedOn w:val="Normal"/>
    <w:semiHidden/>
    <w:qFormat/>
    <w:rsid w:val="00103499"/>
    <w:rPr>
      <w:sz w:val="10"/>
    </w:rPr>
  </w:style>
  <w:style w:type="paragraph" w:styleId="Contact" w:customStyle="1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character" w:styleId="Hyperlink">
    <w:uiPriority w:val="99"/>
    <w:name w:val="Hyperlink"/>
    <w:basedOn w:val="DefaultParagraphFont"/>
    <w:unhideWhenUsed/>
    <w:rsid w:val="4932E71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3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www.linkedin.com/in/maisha-farzana-ab924329b/" TargetMode="External" Id="Rdbbc84148833494b" /><Relationship Type="http://schemas.openxmlformats.org/officeDocument/2006/relationships/header" Target="header.xml" Id="Rd84890999d8b4c09" /><Relationship Type="http://schemas.openxmlformats.org/officeDocument/2006/relationships/footer" Target="footer.xml" Id="R474027e74ee143c9" /><Relationship Type="http://schemas.microsoft.com/office/2020/10/relationships/intelligence" Target="intelligence2.xml" Id="R6c54ead21b7c43a5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mf\AppData\Local\Packages\Microsoft.Office.Desktop_8wekyb3d8bbwe\LocalCache\Roaming\Microsoft\Templates\ATS%20basic%20HR%20resum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60846BF0486409D7B90FAC6FBE934" ma:contentTypeVersion="9" ma:contentTypeDescription="Create a new document." ma:contentTypeScope="" ma:versionID="629d9b7549208699ac6d977c124ec08a">
  <xsd:schema xmlns:xsd="http://www.w3.org/2001/XMLSchema" xmlns:xs="http://www.w3.org/2001/XMLSchema" xmlns:p="http://schemas.microsoft.com/office/2006/metadata/properties" xmlns:ns3="1b76b9b0-8392-437c-94bb-efc2e851e821" xmlns:ns4="0a94da30-d5e1-44e0-b8e6-ae49f2017e79" targetNamespace="http://schemas.microsoft.com/office/2006/metadata/properties" ma:root="true" ma:fieldsID="94ba333e078a8c66fec3611dc32eeb68" ns3:_="" ns4:_="">
    <xsd:import namespace="1b76b9b0-8392-437c-94bb-efc2e851e821"/>
    <xsd:import namespace="0a94da30-d5e1-44e0-b8e6-ae49f2017e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6b9b0-8392-437c-94bb-efc2e851e8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94da30-d5e1-44e0-b8e6-ae49f2017e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1b76b9b0-8392-437c-94bb-efc2e851e821" xsi:nil="true"/>
    <_activity xmlns="1b76b9b0-8392-437c-94bb-efc2e851e821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CB550F-42E4-4F6A-84E5-5E458DE277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76b9b0-8392-437c-94bb-efc2e851e821"/>
    <ds:schemaRef ds:uri="0a94da30-d5e1-44e0-b8e6-ae49f2017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1b76b9b0-8392-437c-94bb-efc2e851e82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ATS basic HR resume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Alam, Faisal</lastModifiedBy>
  <revision>2</revision>
  <dcterms:created xsi:type="dcterms:W3CDTF">2023-10-20T01:27:00.0000000Z</dcterms:created>
  <dcterms:modified xsi:type="dcterms:W3CDTF">2026-02-24T12:50:41.7849325Z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0x01010059260846BF0486409D7B90FAC6FBE934</vt:lpwstr>
  </property>
</Properties>
</file>